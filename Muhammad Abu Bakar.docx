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60B12336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401810C7" w14:textId="77777777" w:rsidR="001B2ABD" w:rsidRDefault="00101CDC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15B7A3E0" wp14:editId="41167F86">
                  <wp:extent cx="2139950" cy="19519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edia (1)-removebg-preview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95199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7648802D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66A2F0A" w14:textId="77777777" w:rsidR="001B2ABD" w:rsidRDefault="008939C8" w:rsidP="001B2ABD">
            <w:pPr>
              <w:pStyle w:val="Title"/>
            </w:pPr>
            <w:r>
              <w:t>M</w:t>
            </w:r>
            <w:bookmarkStart w:id="0" w:name="_GoBack"/>
            <w:bookmarkEnd w:id="0"/>
            <w:r>
              <w:t>uhammad Abu Bakar</w:t>
            </w:r>
          </w:p>
          <w:p w14:paraId="429B73AA" w14:textId="77777777" w:rsidR="001B2ABD" w:rsidRDefault="008939C8" w:rsidP="001B2ABD">
            <w:pPr>
              <w:pStyle w:val="Subtitle"/>
            </w:pPr>
            <w:r>
              <w:rPr>
                <w:spacing w:val="0"/>
                <w:w w:val="100"/>
              </w:rPr>
              <w:t>Professional Chef</w:t>
            </w:r>
          </w:p>
        </w:tc>
      </w:tr>
      <w:tr w:rsidR="001B2ABD" w14:paraId="09C3ACC0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6F2361651AB6480092E7E6A5CAB0DAF5"/>
              </w:placeholder>
              <w:temporary/>
              <w:showingPlcHdr/>
              <w15:appearance w15:val="hidden"/>
            </w:sdtPr>
            <w:sdtEndPr/>
            <w:sdtContent>
              <w:p w14:paraId="06A0C263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604DF56D" w14:textId="77777777" w:rsidR="008939C8" w:rsidRDefault="008939C8" w:rsidP="009260CD">
            <w:r>
              <w:t xml:space="preserve">Passionate and detail-oriented chef with extensive experience in culinary arts, menu development, and kitchen leadership. </w:t>
            </w:r>
          </w:p>
          <w:p w14:paraId="29CD4FE9" w14:textId="77777777" w:rsidR="008939C8" w:rsidRDefault="008939C8" w:rsidP="009260CD"/>
          <w:p w14:paraId="447F540B" w14:textId="77777777" w:rsidR="008939C8" w:rsidRDefault="008939C8" w:rsidP="009260CD"/>
          <w:p w14:paraId="63C7FEE3" w14:textId="77777777" w:rsidR="00036450" w:rsidRDefault="008939C8" w:rsidP="00036450">
            <w:r>
              <w:t>Skilled in creating diverse, innovative menus while ensuring top-quality standards, food safety, and cost efficiency. Adept at leading kitchen teams to deliver exceptional dining experiences</w:t>
            </w:r>
          </w:p>
          <w:sdt>
            <w:sdtPr>
              <w:id w:val="-1954003311"/>
              <w:placeholder>
                <w:docPart w:val="B25D3A8F7CF949D8A3EA6E7CB3365261"/>
              </w:placeholder>
              <w:temporary/>
              <w:showingPlcHdr/>
              <w15:appearance w15:val="hidden"/>
            </w:sdtPr>
            <w:sdtEndPr/>
            <w:sdtContent>
              <w:p w14:paraId="0A8A42F4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A7E90D77E4B4482F9DC4C8FF01640321"/>
              </w:placeholder>
              <w:temporary/>
              <w:showingPlcHdr/>
              <w15:appearance w15:val="hidden"/>
            </w:sdtPr>
            <w:sdtEndPr/>
            <w:sdtContent>
              <w:p w14:paraId="7537411C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63C9D165" w14:textId="77777777" w:rsidR="004D3011" w:rsidRDefault="008939C8" w:rsidP="004D3011">
            <w:r>
              <w:t>+923164271005</w:t>
            </w:r>
          </w:p>
          <w:p w14:paraId="50730434" w14:textId="77777777" w:rsidR="004D3011" w:rsidRDefault="004D3011" w:rsidP="004D3011"/>
          <w:sdt>
            <w:sdtPr>
              <w:id w:val="-240260293"/>
              <w:placeholder>
                <w:docPart w:val="F6935FDBDEE4476A817F4DC0B6D23059"/>
              </w:placeholder>
              <w:temporary/>
              <w:showingPlcHdr/>
              <w15:appearance w15:val="hidden"/>
            </w:sdtPr>
            <w:sdtEndPr/>
            <w:sdtContent>
              <w:p w14:paraId="67752A09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14DA91BC" w14:textId="77777777" w:rsidR="008939C8" w:rsidRPr="00E90DE6" w:rsidRDefault="00E90DE6" w:rsidP="004D3011">
            <w:pPr>
              <w:rPr>
                <w:rStyle w:val="Hyperlink"/>
                <w:color w:val="auto"/>
                <w:u w:val="none"/>
              </w:rPr>
            </w:pPr>
            <w:hyperlink r:id="rId11" w:history="1">
              <w:r w:rsidRPr="007351E7">
                <w:rPr>
                  <w:rStyle w:val="Hyperlink"/>
                </w:rPr>
                <w:t>abubakartanveer3145@gmail.com</w:t>
              </w:r>
            </w:hyperlink>
          </w:p>
          <w:sdt>
            <w:sdtPr>
              <w:id w:val="-1444214663"/>
              <w:placeholder>
                <w:docPart w:val="62A7959DD5284C1FA0E9E80085CE7BAC"/>
              </w:placeholder>
              <w:temporary/>
              <w:showingPlcHdr/>
              <w15:appearance w15:val="hidden"/>
            </w:sdtPr>
            <w:sdtEndPr/>
            <w:sdtContent>
              <w:p w14:paraId="20159372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76C62E17" w14:textId="77777777" w:rsidR="004D3011" w:rsidRDefault="008939C8" w:rsidP="004D3011">
            <w:r>
              <w:t>Food photography</w:t>
            </w:r>
          </w:p>
          <w:p w14:paraId="2BE3129B" w14:textId="77777777" w:rsidR="004D3011" w:rsidRDefault="008939C8" w:rsidP="004D3011">
            <w:r>
              <w:t>Traveling</w:t>
            </w:r>
          </w:p>
          <w:p w14:paraId="414D8DAA" w14:textId="77777777" w:rsidR="008939C8" w:rsidRDefault="008939C8" w:rsidP="004D3011">
            <w:r>
              <w:t>Fitness</w:t>
            </w:r>
          </w:p>
          <w:p w14:paraId="574085ED" w14:textId="77777777" w:rsidR="008939C8" w:rsidRDefault="008939C8" w:rsidP="008939C8">
            <w:r>
              <w:t>Cricket</w:t>
            </w:r>
          </w:p>
          <w:p w14:paraId="615EC6C3" w14:textId="77777777" w:rsidR="008939C8" w:rsidRPr="00CB0055" w:rsidRDefault="008939C8" w:rsidP="008939C8">
            <w:pPr>
              <w:pStyle w:val="Heading3"/>
            </w:pPr>
            <w:r>
              <w:t>Certificat</w:t>
            </w:r>
            <w:r w:rsidR="00E90DE6">
              <w:t>ions</w:t>
            </w:r>
          </w:p>
          <w:p w14:paraId="0BFC15BD" w14:textId="77777777" w:rsidR="008939C8" w:rsidRDefault="008939C8" w:rsidP="008939C8">
            <w:r>
              <w:t xml:space="preserve">Mise </w:t>
            </w:r>
            <w:proofErr w:type="spellStart"/>
            <w:r>
              <w:t>en</w:t>
            </w:r>
            <w:proofErr w:type="spellEnd"/>
            <w:r>
              <w:t xml:space="preserve"> place</w:t>
            </w:r>
          </w:p>
          <w:p w14:paraId="60DAA08A" w14:textId="77777777" w:rsidR="008939C8" w:rsidRDefault="00E90DE6" w:rsidP="008939C8">
            <w:r>
              <w:t>Delivering Passionate Services</w:t>
            </w:r>
          </w:p>
          <w:p w14:paraId="3E4DC6C5" w14:textId="77777777" w:rsidR="008939C8" w:rsidRDefault="00E90DE6" w:rsidP="008939C8">
            <w:r>
              <w:t>Body Language Basics</w:t>
            </w:r>
          </w:p>
          <w:p w14:paraId="48CF37FA" w14:textId="77777777" w:rsidR="008939C8" w:rsidRDefault="00E90DE6" w:rsidP="008939C8">
            <w:r>
              <w:t>Effective Communication with Staff</w:t>
            </w:r>
          </w:p>
          <w:p w14:paraId="50A34571" w14:textId="77777777" w:rsidR="00E90DE6" w:rsidRDefault="008939C8" w:rsidP="008939C8">
            <w:r>
              <w:t>C</w:t>
            </w:r>
            <w:r w:rsidR="00E90DE6">
              <w:t>ustomer (Experiential) Services</w:t>
            </w:r>
          </w:p>
          <w:p w14:paraId="22ABCECD" w14:textId="77777777" w:rsidR="00E90DE6" w:rsidRPr="00CB0055" w:rsidRDefault="00E90DE6" w:rsidP="00E90DE6">
            <w:pPr>
              <w:pStyle w:val="Heading3"/>
            </w:pPr>
            <w:r>
              <w:t>References</w:t>
            </w:r>
          </w:p>
          <w:p w14:paraId="342964A4" w14:textId="77777777" w:rsidR="00E90DE6" w:rsidRDefault="00E90DE6" w:rsidP="00E90DE6">
            <w:r>
              <w:t>Available upon request.</w:t>
            </w:r>
          </w:p>
          <w:p w14:paraId="3306BD13" w14:textId="77777777" w:rsidR="00E90DE6" w:rsidRPr="008939C8" w:rsidRDefault="00E90DE6" w:rsidP="008939C8"/>
        </w:tc>
        <w:tc>
          <w:tcPr>
            <w:tcW w:w="720" w:type="dxa"/>
          </w:tcPr>
          <w:p w14:paraId="24903F0C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88197C63BF7F45369AFD05D57DEA7E5B"/>
              </w:placeholder>
              <w:temporary/>
              <w:showingPlcHdr/>
              <w15:appearance w15:val="hidden"/>
            </w:sdtPr>
            <w:sdtEndPr/>
            <w:sdtContent>
              <w:p w14:paraId="4CCF6B3A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4C516EEE" w14:textId="77777777" w:rsidR="00036450" w:rsidRPr="00036450" w:rsidRDefault="00180EB0" w:rsidP="00B359E4">
            <w:pPr>
              <w:pStyle w:val="Heading4"/>
            </w:pPr>
            <w:r>
              <w:t>College of Tourism and Hotel management</w:t>
            </w:r>
          </w:p>
          <w:p w14:paraId="6B1978A6" w14:textId="77777777" w:rsidR="00036450" w:rsidRPr="00B359E4" w:rsidRDefault="00180EB0" w:rsidP="00B359E4">
            <w:pPr>
              <w:pStyle w:val="Date"/>
            </w:pPr>
            <w:r>
              <w:t>Jan 2025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Oct 2025</w:t>
            </w:r>
          </w:p>
          <w:p w14:paraId="4B36707D" w14:textId="77777777" w:rsidR="00036450" w:rsidRDefault="00180EB0" w:rsidP="00036450">
            <w:r>
              <w:t>Diploma in Culinary Arts</w:t>
            </w:r>
          </w:p>
          <w:p w14:paraId="028652BE" w14:textId="77777777" w:rsidR="004E2FAB" w:rsidRPr="004E2FAB" w:rsidRDefault="004E2FAB" w:rsidP="004E2FA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4E2FAB">
              <w:rPr>
                <w:rFonts w:asciiTheme="minorHAnsi" w:hAnsiTheme="minorHAnsi"/>
                <w:sz w:val="18"/>
              </w:rPr>
              <w:t xml:space="preserve">Specialized in </w:t>
            </w:r>
            <w:r>
              <w:rPr>
                <w:rFonts w:asciiTheme="minorHAnsi" w:hAnsiTheme="minorHAnsi"/>
                <w:sz w:val="18"/>
              </w:rPr>
              <w:t xml:space="preserve">Chinese </w:t>
            </w:r>
            <w:r w:rsidRPr="004E2FAB">
              <w:rPr>
                <w:rFonts w:asciiTheme="minorHAnsi" w:hAnsiTheme="minorHAnsi"/>
                <w:sz w:val="18"/>
              </w:rPr>
              <w:t xml:space="preserve">and </w:t>
            </w:r>
            <w:r>
              <w:rPr>
                <w:rFonts w:asciiTheme="minorHAnsi" w:hAnsiTheme="minorHAnsi"/>
                <w:sz w:val="18"/>
              </w:rPr>
              <w:t>Pakistani</w:t>
            </w:r>
            <w:r w:rsidRPr="004E2FAB">
              <w:rPr>
                <w:rFonts w:asciiTheme="minorHAnsi" w:hAnsiTheme="minorHAnsi"/>
                <w:sz w:val="18"/>
              </w:rPr>
              <w:t xml:space="preserve"> cuisine</w:t>
            </w:r>
          </w:p>
          <w:p w14:paraId="7620E2A4" w14:textId="77777777" w:rsidR="004E2FAB" w:rsidRPr="004E2FAB" w:rsidRDefault="004E2FAB" w:rsidP="004E2FA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4E2FAB">
              <w:rPr>
                <w:rFonts w:asciiTheme="minorHAnsi" w:hAnsiTheme="minorHAnsi"/>
                <w:sz w:val="18"/>
              </w:rPr>
              <w:t>Hands-on training in menu development</w:t>
            </w:r>
            <w:r w:rsidR="00075AC6">
              <w:rPr>
                <w:rFonts w:asciiTheme="minorHAnsi" w:hAnsiTheme="minorHAnsi"/>
                <w:sz w:val="18"/>
              </w:rPr>
              <w:t xml:space="preserve"> </w:t>
            </w:r>
            <w:r w:rsidRPr="004E2FAB">
              <w:rPr>
                <w:rFonts w:asciiTheme="minorHAnsi" w:hAnsiTheme="minorHAnsi"/>
                <w:sz w:val="18"/>
              </w:rPr>
              <w:t>and cost control</w:t>
            </w:r>
          </w:p>
          <w:p w14:paraId="66A3A072" w14:textId="77777777" w:rsidR="004E2FAB" w:rsidRPr="004E2FAB" w:rsidRDefault="004E2FAB" w:rsidP="004E2FA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4E2FAB">
              <w:rPr>
                <w:rFonts w:asciiTheme="minorHAnsi" w:hAnsiTheme="minorHAnsi"/>
                <w:sz w:val="18"/>
              </w:rPr>
              <w:t>Received food safety certification</w:t>
            </w:r>
            <w:r>
              <w:rPr>
                <w:rFonts w:asciiTheme="minorHAnsi" w:hAnsiTheme="minorHAnsi"/>
                <w:sz w:val="18"/>
              </w:rPr>
              <w:t xml:space="preserve"> Level-2</w:t>
            </w:r>
          </w:p>
          <w:p w14:paraId="2E4F115A" w14:textId="77777777" w:rsidR="00180EB0" w:rsidRDefault="00180EB0" w:rsidP="00036450"/>
          <w:p w14:paraId="2A597EAA" w14:textId="77777777" w:rsidR="00036450" w:rsidRPr="00B359E4" w:rsidRDefault="004E2FAB" w:rsidP="00B359E4">
            <w:pPr>
              <w:pStyle w:val="Heading4"/>
            </w:pPr>
            <w:r>
              <w:t>Islamia College Civil Lines</w:t>
            </w:r>
          </w:p>
          <w:p w14:paraId="465D18D9" w14:textId="77777777" w:rsidR="00036450" w:rsidRPr="00B359E4" w:rsidRDefault="004E2FAB" w:rsidP="00B359E4">
            <w:pPr>
              <w:pStyle w:val="Date"/>
            </w:pPr>
            <w:r>
              <w:t>May 2021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Jul 2023</w:t>
            </w:r>
          </w:p>
          <w:p w14:paraId="7C8F158B" w14:textId="77777777" w:rsidR="00036450" w:rsidRDefault="004E2FAB" w:rsidP="00036450">
            <w:r>
              <w:t>Intermediate Education</w:t>
            </w:r>
          </w:p>
          <w:sdt>
            <w:sdtPr>
              <w:id w:val="1001553383"/>
              <w:placeholder>
                <w:docPart w:val="0B16D443F791478894E551FD94D13555"/>
              </w:placeholder>
              <w:temporary/>
              <w:showingPlcHdr/>
              <w15:appearance w15:val="hidden"/>
            </w:sdtPr>
            <w:sdtEndPr/>
            <w:sdtContent>
              <w:p w14:paraId="183A7819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161E21A3" w14:textId="77777777" w:rsidR="004E2FAB" w:rsidRDefault="004E2FAB" w:rsidP="00B359E4">
            <w:pPr>
              <w:pStyle w:val="Heading4"/>
            </w:pPr>
          </w:p>
          <w:p w14:paraId="1CFD39CB" w14:textId="77777777" w:rsidR="00036450" w:rsidRDefault="000A56A3" w:rsidP="00B359E4">
            <w:pPr>
              <w:pStyle w:val="Heading4"/>
              <w:rPr>
                <w:bCs/>
              </w:rPr>
            </w:pPr>
            <w:r>
              <w:t>Trainee Chef – Practical Training</w:t>
            </w:r>
          </w:p>
          <w:p w14:paraId="399ED07A" w14:textId="77777777" w:rsidR="00036450" w:rsidRPr="00036450" w:rsidRDefault="000A56A3" w:rsidP="00B359E4">
            <w:pPr>
              <w:pStyle w:val="Date"/>
            </w:pPr>
            <w:r>
              <w:t>Jan 2025</w:t>
            </w:r>
            <w:r w:rsidR="00036450" w:rsidRPr="00036450">
              <w:t>–</w:t>
            </w:r>
            <w:r>
              <w:t>Sep 2025</w:t>
            </w:r>
          </w:p>
          <w:p w14:paraId="1CB0A6D9" w14:textId="77777777" w:rsidR="004E2FAB" w:rsidRPr="004E2FAB" w:rsidRDefault="004E2FAB" w:rsidP="004E2FA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4E2FAB">
              <w:rPr>
                <w:rFonts w:asciiTheme="minorHAnsi" w:hAnsiTheme="minorHAnsi"/>
                <w:sz w:val="18"/>
              </w:rPr>
              <w:t>Assisted senior chefs in daily kitchen operations, including food preparation and plating.</w:t>
            </w:r>
          </w:p>
          <w:p w14:paraId="3FFD9418" w14:textId="77777777" w:rsidR="004E2FAB" w:rsidRPr="000A56A3" w:rsidRDefault="000A56A3" w:rsidP="004E2FA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  <w:szCs w:val="18"/>
              </w:rPr>
            </w:pPr>
            <w:r w:rsidRPr="000A56A3">
              <w:rPr>
                <w:rFonts w:asciiTheme="minorHAnsi" w:hAnsiTheme="minorHAnsi"/>
                <w:sz w:val="18"/>
                <w:szCs w:val="18"/>
              </w:rPr>
              <w:t>Learned and applied fundamental cooking techniques, knife skills, and portion control</w:t>
            </w:r>
            <w:r w:rsidR="004E2FAB" w:rsidRPr="000A56A3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7E273E92" w14:textId="77777777" w:rsidR="000A56A3" w:rsidRDefault="004E2FAB" w:rsidP="00B559CD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Ensured compliance with hygiene and food safety standards</w:t>
            </w:r>
          </w:p>
          <w:p w14:paraId="42986FC9" w14:textId="77777777" w:rsidR="000A56A3" w:rsidRDefault="004E2FAB" w:rsidP="0003645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Supported menu planning, inventory checks, and portion control.</w:t>
            </w:r>
          </w:p>
          <w:p w14:paraId="6D053886" w14:textId="77777777" w:rsidR="004D3011" w:rsidRPr="000A56A3" w:rsidRDefault="000A56A3" w:rsidP="0003645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  <w:szCs w:val="18"/>
              </w:rPr>
            </w:pPr>
            <w:r w:rsidRPr="000A56A3">
              <w:rPr>
                <w:rFonts w:asciiTheme="minorHAnsi" w:hAnsiTheme="minorHAnsi"/>
                <w:sz w:val="18"/>
                <w:szCs w:val="18"/>
              </w:rPr>
              <w:t>Collaborated with kitchen staff to deliver high-quality dishes under time constraints.</w:t>
            </w:r>
          </w:p>
          <w:sdt>
            <w:sdtPr>
              <w:id w:val="1669594239"/>
              <w:placeholder>
                <w:docPart w:val="15822F30DF9949C5A0B5C0C20FF96C53"/>
              </w:placeholder>
              <w:temporary/>
              <w:showingPlcHdr/>
              <w15:appearance w15:val="hidden"/>
            </w:sdtPr>
            <w:sdtEndPr/>
            <w:sdtContent>
              <w:p w14:paraId="7C5669F5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1A2BD0D2" w14:textId="77777777" w:rsidR="000A56A3" w:rsidRPr="000A56A3" w:rsidRDefault="000A56A3" w:rsidP="000A56A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Knife skills &amp; cooking techniques</w:t>
            </w:r>
          </w:p>
          <w:p w14:paraId="1DF6C2A9" w14:textId="77777777" w:rsidR="000A56A3" w:rsidRPr="000A56A3" w:rsidRDefault="000A56A3" w:rsidP="000A56A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Menu planning &amp; food preparation</w:t>
            </w:r>
          </w:p>
          <w:p w14:paraId="1E9693FB" w14:textId="77777777" w:rsidR="000A56A3" w:rsidRPr="000A56A3" w:rsidRDefault="000A56A3" w:rsidP="000A56A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Food safety &amp; hygiene (HACCP)</w:t>
            </w:r>
          </w:p>
          <w:p w14:paraId="11B7BBB5" w14:textId="77777777" w:rsidR="000A56A3" w:rsidRPr="000A56A3" w:rsidRDefault="009A0728" w:rsidP="000A56A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P</w:t>
            </w:r>
            <w:r w:rsidR="000A56A3" w:rsidRPr="000A56A3">
              <w:rPr>
                <w:rFonts w:asciiTheme="minorHAnsi" w:hAnsiTheme="minorHAnsi"/>
                <w:sz w:val="18"/>
              </w:rPr>
              <w:t>resentation</w:t>
            </w:r>
          </w:p>
          <w:p w14:paraId="50A8D915" w14:textId="77777777" w:rsidR="000A56A3" w:rsidRPr="000A56A3" w:rsidRDefault="000A56A3" w:rsidP="000A56A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Kitchen operations</w:t>
            </w:r>
          </w:p>
          <w:p w14:paraId="789CDBA8" w14:textId="77777777" w:rsidR="000A56A3" w:rsidRPr="000A56A3" w:rsidRDefault="000A56A3" w:rsidP="000A56A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inorHAnsi" w:hAnsiTheme="minorHAnsi"/>
                <w:sz w:val="18"/>
              </w:rPr>
            </w:pPr>
            <w:r w:rsidRPr="000A56A3">
              <w:rPr>
                <w:rFonts w:asciiTheme="minorHAnsi" w:hAnsiTheme="minorHAnsi"/>
                <w:sz w:val="18"/>
              </w:rPr>
              <w:t>Teamwork under pressure</w:t>
            </w:r>
          </w:p>
          <w:p w14:paraId="34A3C4DA" w14:textId="77777777" w:rsidR="00036450" w:rsidRPr="004D3011" w:rsidRDefault="00036450" w:rsidP="004D3011">
            <w:pPr>
              <w:rPr>
                <w:color w:val="FFFFFF" w:themeColor="background1"/>
              </w:rPr>
            </w:pPr>
          </w:p>
        </w:tc>
      </w:tr>
    </w:tbl>
    <w:p w14:paraId="32C6F527" w14:textId="77777777" w:rsidR="0043117B" w:rsidRDefault="00E6777B" w:rsidP="000C45FF">
      <w:pPr>
        <w:tabs>
          <w:tab w:val="left" w:pos="990"/>
        </w:tabs>
      </w:pPr>
    </w:p>
    <w:sectPr w:rsidR="0043117B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49CFBF" w14:textId="77777777" w:rsidR="00E6777B" w:rsidRDefault="00E6777B" w:rsidP="000C45FF">
      <w:r>
        <w:separator/>
      </w:r>
    </w:p>
  </w:endnote>
  <w:endnote w:type="continuationSeparator" w:id="0">
    <w:p w14:paraId="408D9C2C" w14:textId="77777777" w:rsidR="00E6777B" w:rsidRDefault="00E6777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D22ECF" w14:textId="77777777" w:rsidR="00E6777B" w:rsidRDefault="00E6777B" w:rsidP="000C45FF">
      <w:r>
        <w:separator/>
      </w:r>
    </w:p>
  </w:footnote>
  <w:footnote w:type="continuationSeparator" w:id="0">
    <w:p w14:paraId="62FB6D04" w14:textId="77777777" w:rsidR="00E6777B" w:rsidRDefault="00E6777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86B156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547298" wp14:editId="4DBCE07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24712"/>
    <w:multiLevelType w:val="hybridMultilevel"/>
    <w:tmpl w:val="7B9A61BA"/>
    <w:lvl w:ilvl="0" w:tplc="5D3AEE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C5208"/>
    <w:multiLevelType w:val="hybridMultilevel"/>
    <w:tmpl w:val="98766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36680"/>
    <w:multiLevelType w:val="hybridMultilevel"/>
    <w:tmpl w:val="2312BE0A"/>
    <w:lvl w:ilvl="0" w:tplc="5D3AEE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C8"/>
    <w:rsid w:val="00036450"/>
    <w:rsid w:val="00075AC6"/>
    <w:rsid w:val="00094499"/>
    <w:rsid w:val="000A56A3"/>
    <w:rsid w:val="000C45FF"/>
    <w:rsid w:val="000E3FD1"/>
    <w:rsid w:val="00101CDC"/>
    <w:rsid w:val="00112054"/>
    <w:rsid w:val="001525E1"/>
    <w:rsid w:val="00180329"/>
    <w:rsid w:val="00180EB0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3E1ECC"/>
    <w:rsid w:val="004071FC"/>
    <w:rsid w:val="00445947"/>
    <w:rsid w:val="004813B3"/>
    <w:rsid w:val="00496591"/>
    <w:rsid w:val="004C63E4"/>
    <w:rsid w:val="004D3011"/>
    <w:rsid w:val="004E2FAB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939C8"/>
    <w:rsid w:val="009260CD"/>
    <w:rsid w:val="00952C25"/>
    <w:rsid w:val="009A0728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B5ADD"/>
    <w:rsid w:val="00DD172A"/>
    <w:rsid w:val="00E25A26"/>
    <w:rsid w:val="00E4381A"/>
    <w:rsid w:val="00E55D74"/>
    <w:rsid w:val="00E6777B"/>
    <w:rsid w:val="00E90DE6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25CC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</w:latentStyles>
  <w:style w:type="paragraph" w:default="1" w:styleId="Normal">
    <w:name w:val="Normal"/>
    <w:qFormat/>
    <w:rsid w:val="008939C8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NormalWeb">
    <w:name w:val="Normal (Web)"/>
    <w:basedOn w:val="Normal"/>
    <w:uiPriority w:val="99"/>
    <w:unhideWhenUsed/>
    <w:rsid w:val="004E2F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3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bubakartanveer3145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lha.tanveer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F2361651AB6480092E7E6A5CAB0D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95718-B76E-4028-9111-E8AA0D9D9C25}"/>
      </w:docPartPr>
      <w:docPartBody>
        <w:p w:rsidR="00000000" w:rsidRDefault="00AC7371">
          <w:pPr>
            <w:pStyle w:val="6F2361651AB6480092E7E6A5CAB0DAF5"/>
          </w:pPr>
          <w:r w:rsidRPr="00D5459D">
            <w:t>Profile</w:t>
          </w:r>
        </w:p>
      </w:docPartBody>
    </w:docPart>
    <w:docPart>
      <w:docPartPr>
        <w:name w:val="B25D3A8F7CF949D8A3EA6E7CB3365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1B991-9D97-4C42-A621-DE90A1D7C27E}"/>
      </w:docPartPr>
      <w:docPartBody>
        <w:p w:rsidR="00000000" w:rsidRDefault="00AC7371">
          <w:pPr>
            <w:pStyle w:val="B25D3A8F7CF949D8A3EA6E7CB3365261"/>
          </w:pPr>
          <w:r w:rsidRPr="00CB0055">
            <w:t>Contact</w:t>
          </w:r>
        </w:p>
      </w:docPartBody>
    </w:docPart>
    <w:docPart>
      <w:docPartPr>
        <w:name w:val="A7E90D77E4B4482F9DC4C8FF01640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15258-89C3-4347-98FB-EA8F250D6522}"/>
      </w:docPartPr>
      <w:docPartBody>
        <w:p w:rsidR="00000000" w:rsidRDefault="00AC7371">
          <w:pPr>
            <w:pStyle w:val="A7E90D77E4B4482F9DC4C8FF01640321"/>
          </w:pPr>
          <w:r w:rsidRPr="004D3011">
            <w:t>PHONE:</w:t>
          </w:r>
        </w:p>
      </w:docPartBody>
    </w:docPart>
    <w:docPart>
      <w:docPartPr>
        <w:name w:val="F6935FDBDEE4476A817F4DC0B6D23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A8E43-9E06-4143-986A-F572542408BA}"/>
      </w:docPartPr>
      <w:docPartBody>
        <w:p w:rsidR="00000000" w:rsidRDefault="00AC7371">
          <w:pPr>
            <w:pStyle w:val="F6935FDBDEE4476A817F4DC0B6D23059"/>
          </w:pPr>
          <w:r w:rsidRPr="004D3011">
            <w:t>EMAIL:</w:t>
          </w:r>
        </w:p>
      </w:docPartBody>
    </w:docPart>
    <w:docPart>
      <w:docPartPr>
        <w:name w:val="62A7959DD5284C1FA0E9E80085CE7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F1175-3D33-4D56-B67C-0567D404FED3}"/>
      </w:docPartPr>
      <w:docPartBody>
        <w:p w:rsidR="00000000" w:rsidRDefault="00AC7371">
          <w:pPr>
            <w:pStyle w:val="62A7959DD5284C1FA0E9E80085CE7BAC"/>
          </w:pPr>
          <w:r w:rsidRPr="00CB0055">
            <w:t>Hobbies</w:t>
          </w:r>
        </w:p>
      </w:docPartBody>
    </w:docPart>
    <w:docPart>
      <w:docPartPr>
        <w:name w:val="88197C63BF7F45369AFD05D57DEA7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5C853-049F-4FCC-80B6-13BD5FB2B5E8}"/>
      </w:docPartPr>
      <w:docPartBody>
        <w:p w:rsidR="00000000" w:rsidRDefault="00AC7371">
          <w:pPr>
            <w:pStyle w:val="88197C63BF7F45369AFD05D57DEA7E5B"/>
          </w:pPr>
          <w:r w:rsidRPr="00036450">
            <w:t>EDUCATION</w:t>
          </w:r>
        </w:p>
      </w:docPartBody>
    </w:docPart>
    <w:docPart>
      <w:docPartPr>
        <w:name w:val="0B16D443F791478894E551FD94D13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A9964-0B09-4B58-A918-1C0EA43793E3}"/>
      </w:docPartPr>
      <w:docPartBody>
        <w:p w:rsidR="00000000" w:rsidRDefault="00AC7371">
          <w:pPr>
            <w:pStyle w:val="0B16D443F791478894E551FD94D13555"/>
          </w:pPr>
          <w:r w:rsidRPr="00036450">
            <w:t>WORK EXPERIENCE</w:t>
          </w:r>
        </w:p>
      </w:docPartBody>
    </w:docPart>
    <w:docPart>
      <w:docPartPr>
        <w:name w:val="15822F30DF9949C5A0B5C0C20FF96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CCC68-D193-4089-ABBD-D36E7CEF99F2}"/>
      </w:docPartPr>
      <w:docPartBody>
        <w:p w:rsidR="00000000" w:rsidRDefault="00AC7371">
          <w:pPr>
            <w:pStyle w:val="15822F30DF9949C5A0B5C0C20FF96C53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51"/>
    <w:rsid w:val="00AC7371"/>
    <w:rsid w:val="00F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490AA5585F462C936C9818DE3F0A4A">
    <w:name w:val="4F490AA5585F462C936C9818DE3F0A4A"/>
  </w:style>
  <w:style w:type="paragraph" w:customStyle="1" w:styleId="B865BE673DE14C4281D4EB67531DC6C7">
    <w:name w:val="B865BE673DE14C4281D4EB67531DC6C7"/>
  </w:style>
  <w:style w:type="paragraph" w:customStyle="1" w:styleId="6F2361651AB6480092E7E6A5CAB0DAF5">
    <w:name w:val="6F2361651AB6480092E7E6A5CAB0DAF5"/>
  </w:style>
  <w:style w:type="paragraph" w:customStyle="1" w:styleId="8C40FEF2A358499FA20FEF17A7DCF962">
    <w:name w:val="8C40FEF2A358499FA20FEF17A7DCF962"/>
  </w:style>
  <w:style w:type="paragraph" w:customStyle="1" w:styleId="B25D3A8F7CF949D8A3EA6E7CB3365261">
    <w:name w:val="B25D3A8F7CF949D8A3EA6E7CB3365261"/>
  </w:style>
  <w:style w:type="paragraph" w:customStyle="1" w:styleId="A7E90D77E4B4482F9DC4C8FF01640321">
    <w:name w:val="A7E90D77E4B4482F9DC4C8FF01640321"/>
  </w:style>
  <w:style w:type="paragraph" w:customStyle="1" w:styleId="656736A5D9B747F3AB8C38CCD2A723B6">
    <w:name w:val="656736A5D9B747F3AB8C38CCD2A723B6"/>
  </w:style>
  <w:style w:type="paragraph" w:customStyle="1" w:styleId="101861908C344D1C9CE51517D1FB7D2D">
    <w:name w:val="101861908C344D1C9CE51517D1FB7D2D"/>
  </w:style>
  <w:style w:type="paragraph" w:customStyle="1" w:styleId="F12FE9A9F58C4C18B1CFA446F92CC88F">
    <w:name w:val="F12FE9A9F58C4C18B1CFA446F92CC88F"/>
  </w:style>
  <w:style w:type="paragraph" w:customStyle="1" w:styleId="F6935FDBDEE4476A817F4DC0B6D23059">
    <w:name w:val="F6935FDBDEE4476A817F4DC0B6D23059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BDFAE05E08AE41B6BB96861D33D6B2BD">
    <w:name w:val="BDFAE05E08AE41B6BB96861D33D6B2BD"/>
  </w:style>
  <w:style w:type="paragraph" w:customStyle="1" w:styleId="62A7959DD5284C1FA0E9E80085CE7BAC">
    <w:name w:val="62A7959DD5284C1FA0E9E80085CE7BAC"/>
  </w:style>
  <w:style w:type="paragraph" w:customStyle="1" w:styleId="081064B417264C28B9304DAFE117FBEB">
    <w:name w:val="081064B417264C28B9304DAFE117FBEB"/>
  </w:style>
  <w:style w:type="paragraph" w:customStyle="1" w:styleId="ED3874C4DF0B47CEBEFF252659A08B7E">
    <w:name w:val="ED3874C4DF0B47CEBEFF252659A08B7E"/>
  </w:style>
  <w:style w:type="paragraph" w:customStyle="1" w:styleId="1212146977E74555A91E7E88062F42CD">
    <w:name w:val="1212146977E74555A91E7E88062F42CD"/>
  </w:style>
  <w:style w:type="paragraph" w:customStyle="1" w:styleId="364BC2844F664F699D58931996CEAD65">
    <w:name w:val="364BC2844F664F699D58931996CEAD65"/>
  </w:style>
  <w:style w:type="paragraph" w:customStyle="1" w:styleId="88197C63BF7F45369AFD05D57DEA7E5B">
    <w:name w:val="88197C63BF7F45369AFD05D57DEA7E5B"/>
  </w:style>
  <w:style w:type="paragraph" w:customStyle="1" w:styleId="55411C3962FC4068A35DDEDA5E151639">
    <w:name w:val="55411C3962FC4068A35DDEDA5E151639"/>
  </w:style>
  <w:style w:type="paragraph" w:customStyle="1" w:styleId="F05AD6C981A04BF594CF6819DB74EF40">
    <w:name w:val="F05AD6C981A04BF594CF6819DB74EF40"/>
  </w:style>
  <w:style w:type="paragraph" w:customStyle="1" w:styleId="A4770F6D3B6A48D4AF731A01C7CC77CD">
    <w:name w:val="A4770F6D3B6A48D4AF731A01C7CC77CD"/>
  </w:style>
  <w:style w:type="paragraph" w:customStyle="1" w:styleId="28463786E17445E499D2B740645C496C">
    <w:name w:val="28463786E17445E499D2B740645C496C"/>
  </w:style>
  <w:style w:type="paragraph" w:customStyle="1" w:styleId="C63EFBCF2E2A4A25A3E6F74A30CA94E7">
    <w:name w:val="C63EFBCF2E2A4A25A3E6F74A30CA94E7"/>
  </w:style>
  <w:style w:type="paragraph" w:customStyle="1" w:styleId="9B3CC61132C6423F9A8F7ED497375DDA">
    <w:name w:val="9B3CC61132C6423F9A8F7ED497375DDA"/>
  </w:style>
  <w:style w:type="paragraph" w:customStyle="1" w:styleId="DE7A6A42A4E14F659A0712E75F4BA043">
    <w:name w:val="DE7A6A42A4E14F659A0712E75F4BA043"/>
  </w:style>
  <w:style w:type="paragraph" w:customStyle="1" w:styleId="0B16D443F791478894E551FD94D13555">
    <w:name w:val="0B16D443F791478894E551FD94D13555"/>
  </w:style>
  <w:style w:type="paragraph" w:customStyle="1" w:styleId="C540B2F735FC4EFBB84DB39A71E3193B">
    <w:name w:val="C540B2F735FC4EFBB84DB39A71E3193B"/>
  </w:style>
  <w:style w:type="paragraph" w:customStyle="1" w:styleId="D893FF29B8504A70986704ECABED47A1">
    <w:name w:val="D893FF29B8504A70986704ECABED47A1"/>
  </w:style>
  <w:style w:type="paragraph" w:customStyle="1" w:styleId="60458F4104A541EDA30C7659F823600C">
    <w:name w:val="60458F4104A541EDA30C7659F823600C"/>
  </w:style>
  <w:style w:type="paragraph" w:customStyle="1" w:styleId="4A3DDA1A91454C28B9A26F13E2DEBBC3">
    <w:name w:val="4A3DDA1A91454C28B9A26F13E2DEBBC3"/>
  </w:style>
  <w:style w:type="paragraph" w:customStyle="1" w:styleId="3EF7BE513BA340F8B91D6A6FEB364E6D">
    <w:name w:val="3EF7BE513BA340F8B91D6A6FEB364E6D"/>
  </w:style>
  <w:style w:type="paragraph" w:customStyle="1" w:styleId="5DFF69823CCA41EC86173851ED465913">
    <w:name w:val="5DFF69823CCA41EC86173851ED465913"/>
  </w:style>
  <w:style w:type="paragraph" w:customStyle="1" w:styleId="79C4D60B11864469A58B4C2540CBCEA4">
    <w:name w:val="79C4D60B11864469A58B4C2540CBCEA4"/>
  </w:style>
  <w:style w:type="paragraph" w:customStyle="1" w:styleId="70C4FCD5860A4B01A629AE3DBE0BD870">
    <w:name w:val="70C4FCD5860A4B01A629AE3DBE0BD870"/>
  </w:style>
  <w:style w:type="paragraph" w:customStyle="1" w:styleId="7571B43B65D2494BBB47C555ED5C9A28">
    <w:name w:val="7571B43B65D2494BBB47C555ED5C9A28"/>
  </w:style>
  <w:style w:type="paragraph" w:customStyle="1" w:styleId="5A72854E77CC46478DD0A7F5FDE8373C">
    <w:name w:val="5A72854E77CC46478DD0A7F5FDE8373C"/>
  </w:style>
  <w:style w:type="paragraph" w:customStyle="1" w:styleId="0ECC2C0B757B434EA2304CEB8FD12E9D">
    <w:name w:val="0ECC2C0B757B434EA2304CEB8FD12E9D"/>
  </w:style>
  <w:style w:type="paragraph" w:customStyle="1" w:styleId="F4AB76D444A24A1FA2C61DC73FE03FE1">
    <w:name w:val="F4AB76D444A24A1FA2C61DC73FE03FE1"/>
  </w:style>
  <w:style w:type="paragraph" w:customStyle="1" w:styleId="34FB3D4993EA490B874D9BFEDEB773FD">
    <w:name w:val="34FB3D4993EA490B874D9BFEDEB773FD"/>
  </w:style>
  <w:style w:type="paragraph" w:customStyle="1" w:styleId="0545E67504584D1BAD59E84C126FB740">
    <w:name w:val="0545E67504584D1BAD59E84C126FB740"/>
  </w:style>
  <w:style w:type="paragraph" w:customStyle="1" w:styleId="475532E89CF44E068FCBE8CEEC0834A8">
    <w:name w:val="475532E89CF44E068FCBE8CEEC0834A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5822F30DF9949C5A0B5C0C20FF96C53">
    <w:name w:val="15822F30DF9949C5A0B5C0C20FF96C53"/>
  </w:style>
  <w:style w:type="paragraph" w:customStyle="1" w:styleId="DF64AA4B6D9D4E1498804D94EE494443">
    <w:name w:val="DF64AA4B6D9D4E1498804D94EE494443"/>
    <w:rsid w:val="00F02051"/>
  </w:style>
  <w:style w:type="paragraph" w:customStyle="1" w:styleId="53E46AC1981A4BE1AA13E96E221E7B9F">
    <w:name w:val="53E46AC1981A4BE1AA13E96E221E7B9F"/>
    <w:rsid w:val="00F02051"/>
  </w:style>
  <w:style w:type="paragraph" w:customStyle="1" w:styleId="0EEE21DABF9A4C5787404E82565B55CD">
    <w:name w:val="0EEE21DABF9A4C5787404E82565B55CD"/>
    <w:rsid w:val="00F02051"/>
  </w:style>
  <w:style w:type="paragraph" w:customStyle="1" w:styleId="8D6CC296A7E24ABC8CB1C1B53C612E71">
    <w:name w:val="8D6CC296A7E24ABC8CB1C1B53C612E71"/>
    <w:rsid w:val="00F020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2025-09-29T17:27:00Z</dcterms:created>
  <dcterms:modified xsi:type="dcterms:W3CDTF">2025-09-29T18:32:00Z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